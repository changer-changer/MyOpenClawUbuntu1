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0992F6">
      <w:pPr>
        <w:rPr>
          <w:rFonts w:hint="default"/>
          <w:lang w:eastAsia="zh-CN"/>
        </w:rPr>
      </w:pPr>
      <w:bookmarkStart w:id="0" w:name="_GoBack"/>
      <w:bookmarkEnd w:id="0"/>
    </w:p>
    <w:p w14:paraId="3A246C6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 问题1：鲁棒检索的实现（你质疑得对）</w:t>
      </w:r>
    </w:p>
    <w:p w14:paraId="1E67BC2A">
      <w:pPr>
        <w:rPr>
          <w:rFonts w:hint="default"/>
          <w:lang w:eastAsia="zh-CN"/>
        </w:rPr>
      </w:pPr>
    </w:p>
    <w:p w14:paraId="22502F2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</w:t>
      </w:r>
    </w:p>
    <w:p w14:paraId="7F0B2A2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你的质疑：</w:t>
      </w:r>
    </w:p>
    <w:p w14:paraId="12C5960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没有大模型，怎么做"语义相关扩展"？</w:t>
      </w:r>
    </w:p>
    <w:p w14:paraId="599FA0E9">
      <w:pPr>
        <w:rPr>
          <w:rFonts w:hint="default"/>
          <w:lang w:eastAsia="zh-CN"/>
        </w:rPr>
      </w:pPr>
    </w:p>
    <w:p w14:paraId="08B39CD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实际情况：确实做不到真正的语义扩展，但有妥协方案</w:t>
      </w:r>
    </w:p>
    <w:p w14:paraId="5FAC863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</w:t>
      </w:r>
    </w:p>
    <w:p w14:paraId="69742E25">
      <w:pPr>
        <w:rPr>
          <w:rFonts w:hint="default"/>
          <w:lang w:eastAsia="zh-CN"/>
        </w:rPr>
      </w:pPr>
    </w:p>
    <w:p w14:paraId="6F747FE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Pi Agent 的真实匹配策略（简化版）</w:t>
      </w:r>
    </w:p>
    <w:p w14:paraId="1934B022">
      <w:pPr>
        <w:rPr>
          <w:rFonts w:hint="default"/>
          <w:lang w:eastAsia="zh-CN"/>
        </w:rPr>
      </w:pPr>
    </w:p>
    <w:p w14:paraId="392E0CB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```javascript</w:t>
      </w:r>
    </w:p>
    <w:p w14:paraId="667B552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// 伪代码：基于 Mario 的设计哲学 </w:t>
      </w:r>
    </w:p>
    <w:p w14:paraId="18851C4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function findSkills(query) {</w:t>
      </w:r>
    </w:p>
    <w:p w14:paraId="595B7A1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// 1. 关键词匹配（严格）</w:t>
      </w:r>
    </w:p>
    <w:p w14:paraId="2C50333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const matches = skills.filter(s =&gt; </w:t>
      </w:r>
    </w:p>
    <w:p w14:paraId="39B1E1E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s.keywords.some(k =&gt; query.includes(k))</w:t>
      </w:r>
    </w:p>
    <w:p w14:paraId="0FCC784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);</w:t>
      </w:r>
    </w:p>
    <w:p w14:paraId="5438C88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</w:t>
      </w:r>
    </w:p>
    <w:p w14:paraId="1360E9A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if (matches.length &gt; 0) return matches;</w:t>
      </w:r>
    </w:p>
    <w:p w14:paraId="0F0E03D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</w:t>
      </w:r>
    </w:p>
    <w:p w14:paraId="24F3935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// 2. 模糊匹配（拼写容错）</w:t>
      </w:r>
    </w:p>
    <w:p w14:paraId="2E3D69E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const fuzzyMatches = skills.filter(s =&gt; </w:t>
      </w:r>
    </w:p>
    <w:p w14:paraId="19C16BA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levenshteinDistance(query, s.name) &lt; 3</w:t>
      </w:r>
    </w:p>
    <w:p w14:paraId="2915197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);</w:t>
      </w:r>
    </w:p>
    <w:p w14:paraId="0DDD403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</w:t>
      </w:r>
    </w:p>
    <w:p w14:paraId="2C8B803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if (fuzzyMatches.length &gt; 0) return fuzzyMatches;</w:t>
      </w:r>
    </w:p>
    <w:p w14:paraId="7998DBB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</w:t>
      </w:r>
    </w:p>
    <w:p w14:paraId="7BDFD49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// 3. ❌ 没有语义扩展！这里直接返回空或全部</w:t>
      </w:r>
    </w:p>
    <w:p w14:paraId="31FF288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return config.loadAllSkillsOnMismatch ? allSkills : [];</w:t>
      </w:r>
    </w:p>
    <w:p w14:paraId="2F702C3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}</w:t>
      </w:r>
    </w:p>
    <w:p w14:paraId="5921504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</w:t>
      </w:r>
    </w:p>
    <w:p w14:paraId="07DB0260">
      <w:pPr>
        <w:rPr>
          <w:rFonts w:hint="default"/>
          <w:lang w:eastAsia="zh-CN"/>
        </w:rPr>
      </w:pPr>
    </w:p>
    <w:p w14:paraId="7691B90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**"代码仓库"→GitHub 这种扩展，不是 Pi 做的**，而是：</w:t>
      </w:r>
    </w:p>
    <w:p w14:paraId="6BD11F6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要么用户说对了关键词</w:t>
      </w:r>
    </w:p>
    <w:p w14:paraId="6099238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要么**全部 Skill 都加载**，让大模型自己选</w:t>
      </w:r>
    </w:p>
    <w:p w14:paraId="61251AA8">
      <w:pPr>
        <w:rPr>
          <w:rFonts w:hint="default"/>
          <w:lang w:eastAsia="zh-CN"/>
        </w:rPr>
      </w:pPr>
    </w:p>
    <w:p w14:paraId="6C0CD68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```markdown</w:t>
      </w:r>
    </w:p>
    <w:p w14:paraId="394E912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// 当匹配失败时，Pi 可能这样做：</w:t>
      </w:r>
    </w:p>
    <w:p w14:paraId="65873E5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系统提示："可用工具列表：github, linear, postgres..."</w:t>
      </w:r>
    </w:p>
    <w:p w14:paraId="565A874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用户查询："代码仓库有bug"</w:t>
      </w:r>
    </w:p>
    <w:p w14:paraId="159BF79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大模型："我看到有 github 工具，可以用它来查仓库"</w:t>
      </w:r>
    </w:p>
    <w:p w14:paraId="1793482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</w:t>
      </w:r>
    </w:p>
    <w:p w14:paraId="581EC8C7">
      <w:pPr>
        <w:rPr>
          <w:rFonts w:hint="default"/>
          <w:lang w:eastAsia="zh-CN"/>
        </w:rPr>
      </w:pPr>
    </w:p>
    <w:p w14:paraId="7E41976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**你说得对：没有向量检索，确实不鲁棒**。这是 Mario 的刻意 trade-off：</w:t>
      </w:r>
    </w:p>
    <w:p w14:paraId="5E05F13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&gt; "简单 &gt; 完美覆盖，边缘场景手动指定工具" </w:t>
      </w:r>
    </w:p>
    <w:p w14:paraId="3CEBD943">
      <w:pPr>
        <w:rPr>
          <w:rFonts w:hint="default"/>
          <w:lang w:eastAsia="zh-CN"/>
        </w:rPr>
      </w:pPr>
    </w:p>
    <w:p w14:paraId="129A200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59678748">
      <w:pPr>
        <w:rPr>
          <w:rFonts w:hint="default"/>
          <w:lang w:eastAsia="zh-CN"/>
        </w:rPr>
      </w:pPr>
    </w:p>
    <w:p w14:paraId="790174B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 问题2：MCP 注册机制（你的理解有偏差）</w:t>
      </w:r>
    </w:p>
    <w:p w14:paraId="73D31D2F">
      <w:pPr>
        <w:rPr>
          <w:rFonts w:hint="default"/>
          <w:lang w:eastAsia="zh-CN"/>
        </w:rPr>
      </w:pPr>
    </w:p>
    <w:p w14:paraId="745302D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</w:t>
      </w:r>
    </w:p>
    <w:p w14:paraId="3DBBE5C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你的理解：</w:t>
      </w:r>
    </w:p>
    <w:p w14:paraId="3F12C98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安装 Skill → 告诉 mcporter → mcporter 注册命令 → 收到命令后连接服务器</w:t>
      </w:r>
    </w:p>
    <w:p w14:paraId="64F6C2C0">
      <w:pPr>
        <w:rPr>
          <w:rFonts w:hint="default"/>
          <w:lang w:eastAsia="zh-CN"/>
        </w:rPr>
      </w:pPr>
    </w:p>
    <w:p w14:paraId="1910F26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实际情况：mcporter 没有"注册"概念，是动态发现</w:t>
      </w:r>
    </w:p>
    <w:p w14:paraId="55D3F6D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</w:t>
      </w:r>
    </w:p>
    <w:p w14:paraId="18399653">
      <w:pPr>
        <w:rPr>
          <w:rFonts w:hint="default"/>
          <w:lang w:eastAsia="zh-CN"/>
        </w:rPr>
      </w:pPr>
    </w:p>
    <w:p w14:paraId="0888C8B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真实流程</w:t>
      </w:r>
    </w:p>
    <w:p w14:paraId="08C88924">
      <w:pPr>
        <w:rPr>
          <w:rFonts w:hint="default"/>
          <w:lang w:eastAsia="zh-CN"/>
        </w:rPr>
      </w:pPr>
    </w:p>
    <w:p w14:paraId="0F727D9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```bash</w:t>
      </w:r>
    </w:p>
    <w:p w14:paraId="7C9AC31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 1. 配置阶段（用户或 Agent 写入 mcporter.json）</w:t>
      </w:r>
    </w:p>
    <w:p w14:paraId="3C95A0B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cat &gt; ~/.config/mcporter/mcporter.json &lt;&lt; 'EOF'</w:t>
      </w:r>
    </w:p>
    <w:p w14:paraId="4DF4446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{</w:t>
      </w:r>
    </w:p>
    <w:p w14:paraId="004F357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"mcpServers": {</w:t>
      </w:r>
    </w:p>
    <w:p w14:paraId="23D27A1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"github": {                    // ← 这个 key 就是 "命令名"</w:t>
      </w:r>
    </w:p>
    <w:p w14:paraId="4C321A8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"command": "npx",</w:t>
      </w:r>
    </w:p>
    <w:p w14:paraId="686ECFF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"args": ["-y", "@modelcontextprotocol/server-github"],</w:t>
      </w:r>
    </w:p>
    <w:p w14:paraId="627F003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"env": { "GITHUB_PERSONAL_ACCESS_TOKEN": "..." }</w:t>
      </w:r>
    </w:p>
    <w:p w14:paraId="4C727D4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},</w:t>
      </w:r>
    </w:p>
    <w:p w14:paraId="4EF6F6B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"maps": {</w:t>
      </w:r>
    </w:p>
    <w:p w14:paraId="2600A98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"url": "https://mcp.google.com/maps/sse"  // SSE 方式，远程</w:t>
      </w:r>
    </w:p>
    <w:p w14:paraId="2DB972C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}</w:t>
      </w:r>
    </w:p>
    <w:p w14:paraId="5680512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}</w:t>
      </w:r>
    </w:p>
    <w:p w14:paraId="276EA66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}</w:t>
      </w:r>
    </w:p>
    <w:p w14:paraId="6C050BE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EOF</w:t>
      </w:r>
    </w:p>
    <w:p w14:paraId="3D60B819">
      <w:pPr>
        <w:rPr>
          <w:rFonts w:hint="default"/>
          <w:lang w:eastAsia="zh-CN"/>
        </w:rPr>
      </w:pPr>
    </w:p>
    <w:p w14:paraId="1FF7404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 2. 运行时（Pi Agent 执行）</w:t>
      </w:r>
    </w:p>
    <w:p w14:paraId="2DFC75B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exec("mcporter call github.list_issues repo=xxx")</w:t>
      </w:r>
    </w:p>
    <w:p w14:paraId="101CD6D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           ↑</w:t>
      </w:r>
    </w:p>
    <w:p w14:paraId="17A5799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           └── 这里的 "github" 直接对应配置里的 key</w:t>
      </w:r>
    </w:p>
    <w:p w14:paraId="254CAECB">
      <w:pPr>
        <w:rPr>
          <w:rFonts w:hint="default"/>
          <w:lang w:eastAsia="zh-CN"/>
        </w:rPr>
      </w:pPr>
    </w:p>
    <w:p w14:paraId="7298E6F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 mcporter 内部逻辑：</w:t>
      </w:r>
    </w:p>
    <w:p w14:paraId="261B692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 1. 解析命令：call github.list_issues</w:t>
      </w:r>
    </w:p>
    <w:p w14:paraId="391147C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 2. 查配置：github → 启动 npx @anthropic-ai/server-github</w:t>
      </w:r>
    </w:p>
    <w:p w14:paraId="1CFDDAC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 3. 建立连接（stdio/SSE）</w:t>
      </w:r>
    </w:p>
    <w:p w14:paraId="0005954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 4. 发送 JSON-RPC 请求</w:t>
      </w:r>
    </w:p>
    <w:p w14:paraId="4F7CA0D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</w:t>
      </w:r>
    </w:p>
    <w:p w14:paraId="485A40FF">
      <w:pPr>
        <w:rPr>
          <w:rFonts w:hint="default"/>
          <w:lang w:eastAsia="zh-CN"/>
        </w:rPr>
      </w:pPr>
    </w:p>
    <w:p w14:paraId="075DFB9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**关键点**：</w:t>
      </w:r>
    </w:p>
    <w:p w14:paraId="4C8BDA7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没有"注册"过程，是**直接配置映射**</w:t>
      </w:r>
    </w:p>
    <w:p w14:paraId="29B6C28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`github` 既是配置 key，也是命令名</w:t>
      </w:r>
    </w:p>
    <w:p w14:paraId="2A995E1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mcporter **不需要预注册**，读配置即可</w:t>
      </w:r>
    </w:p>
    <w:p w14:paraId="5965CBF0">
      <w:pPr>
        <w:rPr>
          <w:rFonts w:hint="default"/>
          <w:lang w:eastAsia="zh-CN"/>
        </w:rPr>
      </w:pPr>
    </w:p>
    <w:p w14:paraId="1EC045F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23EB7140">
      <w:pPr>
        <w:rPr>
          <w:rFonts w:hint="default"/>
          <w:lang w:eastAsia="zh-CN"/>
        </w:rPr>
      </w:pPr>
    </w:p>
    <w:p w14:paraId="5B7A6C3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 问题3：动态发现机制（MCP 协议特性）</w:t>
      </w:r>
    </w:p>
    <w:p w14:paraId="2FA04BE1">
      <w:pPr>
        <w:rPr>
          <w:rFonts w:hint="default"/>
          <w:lang w:eastAsia="zh-CN"/>
        </w:rPr>
      </w:pPr>
    </w:p>
    <w:p w14:paraId="488EC1C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</w:t>
      </w:r>
    </w:p>
    <w:p w14:paraId="04350DB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你的理解：</w:t>
      </w:r>
    </w:p>
    <w:p w14:paraId="31D0F3F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mcporter 识别"已注册命令"</w:t>
      </w:r>
    </w:p>
    <w:p w14:paraId="723735C7">
      <w:pPr>
        <w:rPr>
          <w:rFonts w:hint="default"/>
          <w:lang w:eastAsia="zh-CN"/>
        </w:rPr>
      </w:pPr>
    </w:p>
    <w:p w14:paraId="1E6431B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实际情况：MCP 有标准发现流程，mcporter 动态获取工具列表</w:t>
      </w:r>
    </w:p>
    <w:p w14:paraId="6ECAB58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</w:t>
      </w:r>
    </w:p>
    <w:p w14:paraId="4761FEFC">
      <w:pPr>
        <w:rPr>
          <w:rFonts w:hint="default"/>
          <w:lang w:eastAsia="zh-CN"/>
        </w:rPr>
      </w:pPr>
    </w:p>
    <w:p w14:paraId="3A611C9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MCP 标准握手流程</w:t>
      </w:r>
    </w:p>
    <w:p w14:paraId="64A49A9F">
      <w:pPr>
        <w:rPr>
          <w:rFonts w:hint="default"/>
          <w:lang w:eastAsia="zh-CN"/>
        </w:rPr>
      </w:pPr>
    </w:p>
    <w:p w14:paraId="626B957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```javascript</w:t>
      </w:r>
    </w:p>
    <w:p w14:paraId="3A73606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// mcporter 连接服务器后的第一件事：发现可用工具</w:t>
      </w:r>
    </w:p>
    <w:p w14:paraId="78B3DBB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→ mcporter 启动 github server (stdio)</w:t>
      </w:r>
    </w:p>
    <w:p w14:paraId="4804CBD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← server 发送: { "jsonrpc": "2.0", "id": 1, "result": { "protocolVersion": "2024-11-05" } }</w:t>
      </w:r>
    </w:p>
    <w:p w14:paraId="15197E75">
      <w:pPr>
        <w:rPr>
          <w:rFonts w:hint="default"/>
          <w:lang w:eastAsia="zh-CN"/>
        </w:rPr>
      </w:pPr>
    </w:p>
    <w:p w14:paraId="10FE598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→ mcporter 发送: tools/list</w:t>
      </w:r>
    </w:p>
    <w:p w14:paraId="4D5601A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← server 返回: {</w:t>
      </w:r>
    </w:p>
    <w:p w14:paraId="07EFDB7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"tools": [</w:t>
      </w:r>
    </w:p>
    <w:p w14:paraId="1FC2EA8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{ "name": "list_issues", "description": "List GitHub issues", "inputSchema": {...} },</w:t>
      </w:r>
    </w:p>
    <w:p w14:paraId="2DE3797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{ "name": "create_issue", "description": "Create a GitHub issue", "inputSchema": {...} }</w:t>
      </w:r>
    </w:p>
    <w:p w14:paraId="6648986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]</w:t>
      </w:r>
    </w:p>
    <w:p w14:paraId="514BBC6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}</w:t>
      </w:r>
    </w:p>
    <w:p w14:paraId="2CE498CB">
      <w:pPr>
        <w:rPr>
          <w:rFonts w:hint="default"/>
          <w:lang w:eastAsia="zh-CN"/>
        </w:rPr>
      </w:pPr>
    </w:p>
    <w:p w14:paraId="647B579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// 现在 mcporter 知道：</w:t>
      </w:r>
    </w:p>
    <w:p w14:paraId="0560EB5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// - 服务器支持 list_issues 和 create_issue</w:t>
      </w:r>
    </w:p>
    <w:p w14:paraId="0456C88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// - 用户调用 github.list_issues 是合法的</w:t>
      </w:r>
    </w:p>
    <w:p w14:paraId="7AD984A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</w:t>
      </w:r>
    </w:p>
    <w:p w14:paraId="54262927">
      <w:pPr>
        <w:rPr>
          <w:rFonts w:hint="default"/>
          <w:lang w:eastAsia="zh-CN"/>
        </w:rPr>
      </w:pPr>
    </w:p>
    <w:p w14:paraId="102E64B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**所以**：</w:t>
      </w:r>
    </w:p>
    <w:p w14:paraId="68FFAF5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不是 mcporter"识别已注册命令"</w:t>
      </w:r>
    </w:p>
    <w:p w14:paraId="29F2CD7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而是 mcporter **动态问服务器**："你有什么工具？"</w:t>
      </w:r>
    </w:p>
    <w:p w14:paraId="2460C9B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然后验证用户调用是否合法</w:t>
      </w:r>
    </w:p>
    <w:p w14:paraId="0200AE46">
      <w:pPr>
        <w:rPr>
          <w:rFonts w:hint="default"/>
          <w:lang w:eastAsia="zh-CN"/>
        </w:rPr>
      </w:pPr>
    </w:p>
    <w:p w14:paraId="15CB3BF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5406207A">
      <w:pPr>
        <w:rPr>
          <w:rFonts w:hint="default"/>
          <w:lang w:eastAsia="zh-CN"/>
        </w:rPr>
      </w:pPr>
    </w:p>
    <w:p w14:paraId="33DA04C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 修正后的完整流程</w:t>
      </w:r>
    </w:p>
    <w:p w14:paraId="6C5EF8C7">
      <w:pPr>
        <w:rPr>
          <w:rFonts w:hint="default"/>
          <w:lang w:eastAsia="zh-CN"/>
        </w:rPr>
      </w:pPr>
    </w:p>
    <w:p w14:paraId="2365E83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</w:t>
      </w:r>
    </w:p>
    <w:p w14:paraId="3FD946C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┌─────────────────────────────────────────────────────────────┐</w:t>
      </w:r>
    </w:p>
    <w:p w14:paraId="3EB8B3E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1. 配置阶段（一次性）                                          │</w:t>
      </w:r>
    </w:p>
    <w:p w14:paraId="221CB1D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用户/Agent 编辑 mcporter.json                              │</w:t>
      </w:r>
    </w:p>
    <w:p w14:paraId="55343C9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{ "github": { "command": "npx ...", ... } }               │</w:t>
      </w:r>
    </w:p>
    <w:p w14:paraId="0959C15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├─────────────────────────────────────────────────────────────┤</w:t>
      </w:r>
    </w:p>
    <w:p w14:paraId="4DF6833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2. 匹配阶段（Pi Agent）                                        │</w:t>
      </w:r>
    </w:p>
    <w:p w14:paraId="7455DDB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用户说："查 GitHub issues"                                  │</w:t>
      </w:r>
    </w:p>
    <w:p w14:paraId="31DA022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Pi Agent 文本匹配 → 找到 github/SKILL.md                   │</w:t>
      </w:r>
    </w:p>
    <w:p w14:paraId="54D8D72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（简单关键词匹配，不鲁棒，可能失败）                          │</w:t>
      </w:r>
    </w:p>
    <w:p w14:paraId="1F6AC82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├─────────────────────────────────────────────────────────────┤</w:t>
      </w:r>
    </w:p>
    <w:p w14:paraId="7B1A780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3. 加载阶段（Pi Agent）                                        │</w:t>
      </w:r>
    </w:p>
    <w:p w14:paraId="7D6B84E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将 SKILL.md 全文注入上下文                                   │</w:t>
      </w:r>
    </w:p>
    <w:p w14:paraId="5870E32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大模型看到："你可以用 mcporter call github.list_issues ..."  │</w:t>
      </w:r>
    </w:p>
    <w:p w14:paraId="352C6C1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├─────────────────────────────────────────────────────────────┤</w:t>
      </w:r>
    </w:p>
    <w:p w14:paraId="4893426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4. 生成阶段（大模型）                                           │</w:t>
      </w:r>
    </w:p>
    <w:p w14:paraId="563CCEA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输出：{ "tool": "exec", "command": "mcporter call github..." } │</w:t>
      </w:r>
    </w:p>
    <w:p w14:paraId="17B1E3A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├─────────────────────────────────────────────────────────────┤</w:t>
      </w:r>
    </w:p>
    <w:p w14:paraId="55C1D20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5. 执行阶段（Pi Agent）                                        │</w:t>
      </w:r>
    </w:p>
    <w:p w14:paraId="63296FA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看到 exec → 直接执行 shell 命令                              │</w:t>
      </w:r>
    </w:p>
    <w:p w14:paraId="16970E8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（完全不知道这是 MCP，就当普通命令）                          │</w:t>
      </w:r>
    </w:p>
    <w:p w14:paraId="16340C5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├─────────────────────────────────────────────────────────────┤</w:t>
      </w:r>
    </w:p>
    <w:p w14:paraId="377CD19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6. 翻译阶段（mcporter）                                        │</w:t>
      </w:r>
    </w:p>
    <w:p w14:paraId="425E781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a. 解析命令：call github.list_issues repo=xxx              │</w:t>
      </w:r>
    </w:p>
    <w:p w14:paraId="2799BEF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b. 查配置：github → 启动 server 进程（stdio）               │</w:t>
      </w:r>
    </w:p>
    <w:p w14:paraId="7709579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c. 协议握手：获取可用工具列表（tools/list）                   │</w:t>
      </w:r>
    </w:p>
    <w:p w14:paraId="62F7A19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d. 验证：list_issues 是否在列表中                            │</w:t>
      </w:r>
    </w:p>
    <w:p w14:paraId="5F1752B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e. 发送请求：JSON-RPC 格式                                   │</w:t>
      </w:r>
    </w:p>
    <w:p w14:paraId="05E19A3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├─────────────────────────────────────────────────────────────┤</w:t>
      </w:r>
    </w:p>
    <w:p w14:paraId="74B128D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7. 服务阶段（MCP Server）                                      │</w:t>
      </w:r>
    </w:p>
    <w:p w14:paraId="48A2E20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接收 JSON-RPC → 调用 GitHub API → 返回结果                   │</w:t>
      </w:r>
    </w:p>
    <w:p w14:paraId="0BE076E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├─────────────────────────────────────────────────────────────┤</w:t>
      </w:r>
    </w:p>
    <w:p w14:paraId="4F54AE2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8. 返回阶段（mcporter → Pi Agent → 大模型）                     │</w:t>
      </w:r>
    </w:p>
    <w:p w14:paraId="24C3CFB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结果层层返回，大模型生成自然语言回复                           │</w:t>
      </w:r>
    </w:p>
    <w:p w14:paraId="19BC5DB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└─────────────────────────────────────────────────────────────┘</w:t>
      </w:r>
    </w:p>
    <w:p w14:paraId="036BAB3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</w:t>
      </w:r>
    </w:p>
    <w:p w14:paraId="56CC13EE">
      <w:pPr>
        <w:rPr>
          <w:rFonts w:hint="default"/>
          <w:lang w:eastAsia="zh-CN"/>
        </w:rPr>
      </w:pPr>
    </w:p>
    <w:p w14:paraId="0A6ACF7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47C2DC94">
      <w:pPr>
        <w:rPr>
          <w:rFonts w:hint="default"/>
          <w:lang w:eastAsia="zh-CN"/>
        </w:rPr>
      </w:pPr>
    </w:p>
    <w:p w14:paraId="013BB8E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 🎯 回答你的核心疑问</w:t>
      </w:r>
    </w:p>
    <w:p w14:paraId="28768C8E">
      <w:pPr>
        <w:rPr>
          <w:rFonts w:hint="default"/>
          <w:lang w:eastAsia="zh-CN"/>
        </w:rPr>
      </w:pPr>
    </w:p>
    <w:p w14:paraId="5C56CF8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| 你的疑问 | 正确答案 |</w:t>
      </w:r>
    </w:p>
    <w:p w14:paraId="500E869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|---------|---------|</w:t>
      </w:r>
    </w:p>
    <w:p w14:paraId="1FD2D71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| 没有大模型怎么做语义扩展？ | **做不到**，要么关键词匹配，要么全量加载让大模型选 |</w:t>
      </w:r>
    </w:p>
    <w:p w14:paraId="75C6D1C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| mcporter 需要"注册"命令吗？ | **不需要**，直接读配置文件，动态发现工具 |</w:t>
      </w:r>
    </w:p>
    <w:p w14:paraId="38D3703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| 怎么知道命令合法？ | **动态握手**，连接后问服务器支持什么工具 |</w:t>
      </w:r>
    </w:p>
    <w:p w14:paraId="4D0B9B24">
      <w:pPr>
        <w:rPr>
          <w:rFonts w:hint="default"/>
          <w:lang w:eastAsia="zh-CN"/>
        </w:rPr>
      </w:pPr>
    </w:p>
    <w:p w14:paraId="59FFC79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**Pi 的极简主义代价**：检索不鲁棒，但通过"全量加载 + 大模型选择"兜底，或者让用户手动指定 Skill。</w:t>
      </w:r>
    </w:p>
    <w:p w14:paraId="03CAC95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573B4860">
      <w:pPr>
        <w:rPr>
          <w:rFonts w:hint="default"/>
          <w:lang w:eastAsia="zh-CN"/>
        </w:rPr>
      </w:pPr>
    </w:p>
    <w:p w14:paraId="6E58B4F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 OpenClaw 与 Pi Agent 架构深度解析文档</w:t>
      </w:r>
    </w:p>
    <w:p w14:paraId="7E23A101">
      <w:pPr>
        <w:rPr>
          <w:rFonts w:hint="default"/>
          <w:lang w:eastAsia="zh-CN"/>
        </w:rPr>
      </w:pPr>
    </w:p>
    <w:p w14:paraId="4C9B1E1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**对话日期**: 2026-03-03  </w:t>
      </w:r>
    </w:p>
    <w:p w14:paraId="6B0E57A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**核心主题**: OpenClaw 如何通过 Pi 套件集成 MCP 能力  </w:t>
      </w:r>
    </w:p>
    <w:p w14:paraId="4900489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**涉及技术**: Pi Agent (pi-ai/pi-agent-core/pi-tui/pi-coding-agent), MCP (Model Context Protocol), mcporter, Skill 系统</w:t>
      </w:r>
    </w:p>
    <w:p w14:paraId="3286B631">
      <w:pPr>
        <w:rPr>
          <w:rFonts w:hint="default"/>
          <w:lang w:eastAsia="zh-CN"/>
        </w:rPr>
      </w:pPr>
    </w:p>
    <w:p w14:paraId="5D83052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1E78E18C">
      <w:pPr>
        <w:rPr>
          <w:rFonts w:hint="default"/>
          <w:lang w:eastAsia="zh-CN"/>
        </w:rPr>
      </w:pPr>
    </w:p>
    <w:p w14:paraId="2EE3958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 一、核心概念速查表</w:t>
      </w:r>
    </w:p>
    <w:p w14:paraId="5C6D3D46">
      <w:pPr>
        <w:rPr>
          <w:rFonts w:hint="default"/>
          <w:lang w:eastAsia="zh-CN"/>
        </w:rPr>
      </w:pPr>
    </w:p>
    <w:p w14:paraId="0397571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| 概念 | 定义 | 关键属性 |</w:t>
      </w:r>
    </w:p>
    <w:p w14:paraId="676E918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|------|------|----------|</w:t>
      </w:r>
    </w:p>
    <w:p w14:paraId="7045737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| **Pi Agent** | 极简主义 Agent 运行时框架 | 无内置 MCP、无向量检索、通过 exec/bash/edit 工具操作 |</w:t>
      </w:r>
    </w:p>
    <w:p w14:paraId="334DCF9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| **pi-ai** | LLM API 封装层 | 管理流式输出、上下文窗口、多模型切换 |</w:t>
      </w:r>
    </w:p>
    <w:p w14:paraId="1E16A7A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| **pi-agent-core** | Agent 核心逻辑 | 会话管理、记忆持久化、工具调用循环 |</w:t>
      </w:r>
    </w:p>
    <w:p w14:paraId="7910A8C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| **pi-tui** | 终端交互界面 | 命令行 UI，非核心逻辑 |</w:t>
      </w:r>
    </w:p>
    <w:p w14:paraId="60C93DA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| **MCP** | Model Context Protocol (Anthropic 标准) | 通用工具调用协议，类似 HTTP |</w:t>
      </w:r>
    </w:p>
    <w:p w14:paraId="6B2CD96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| **mcporter** | MCP 桥接 CLI 工具 | 外部进程，将 shell 命令转为 MCP 协议 |</w:t>
      </w:r>
    </w:p>
    <w:p w14:paraId="487F7F2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| **Skill** | 能力描述文件 (SKILL.md) | Frontmatter 用于匹配，Body 用于教大模型使用 |</w:t>
      </w:r>
    </w:p>
    <w:p w14:paraId="233FF9D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| **渐进式披露** | 动态加载 Skill 到上下文 | 非全量加载，按需注入 |</w:t>
      </w:r>
    </w:p>
    <w:p w14:paraId="768482EF">
      <w:pPr>
        <w:rPr>
          <w:rFonts w:hint="default"/>
          <w:lang w:eastAsia="zh-CN"/>
        </w:rPr>
      </w:pPr>
    </w:p>
    <w:p w14:paraId="489D562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009857B7">
      <w:pPr>
        <w:rPr>
          <w:rFonts w:hint="default"/>
          <w:lang w:eastAsia="zh-CN"/>
        </w:rPr>
      </w:pPr>
    </w:p>
    <w:p w14:paraId="08AA514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 二、用户问题与认知澄清记录</w:t>
      </w:r>
    </w:p>
    <w:p w14:paraId="45138E90">
      <w:pPr>
        <w:rPr>
          <w:rFonts w:hint="default"/>
          <w:lang w:eastAsia="zh-CN"/>
        </w:rPr>
      </w:pPr>
    </w:p>
    <w:p w14:paraId="1162F46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❌ 误解 1：MCP 服务器监听大模型输出</w:t>
      </w:r>
    </w:p>
    <w:p w14:paraId="3E16DBC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**用户原话**: *"服务器本质上就是一个程序，它监听大模型的文本输出，然后用大模型的格式化文本输出来执行固定的程序"*</w:t>
      </w:r>
    </w:p>
    <w:p w14:paraId="6E2D6733">
      <w:pPr>
        <w:rPr>
          <w:rFonts w:hint="default"/>
          <w:lang w:eastAsia="zh-CN"/>
        </w:rPr>
      </w:pPr>
    </w:p>
    <w:p w14:paraId="2F5E9F9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**✅ 澄清**: </w:t>
      </w:r>
    </w:p>
    <w:p w14:paraId="3EE4078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**MCP 服务器监听的是 MCP 客户端**，不是直接监听大模型</w:t>
      </w:r>
    </w:p>
    <w:p w14:paraId="0E6B141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**流程**: 大模型 → Pi Agent (决定调用 exec) → mcporter (MCP 客户端) → MCP 服务器</w:t>
      </w:r>
    </w:p>
    <w:p w14:paraId="34F1101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**类比**: 大模型是大脑，Pi Agent 是神经系统，mcporter 是翻译器，MCP 服务器是手脚</w:t>
      </w:r>
    </w:p>
    <w:p w14:paraId="1BE93072">
      <w:pPr>
        <w:rPr>
          <w:rFonts w:hint="default"/>
          <w:lang w:eastAsia="zh-CN"/>
        </w:rPr>
      </w:pPr>
    </w:p>
    <w:p w14:paraId="4A8EC19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❌ 误解 2：Pi Agent 使用 RAG/向量检索匹配 Skill</w:t>
      </w:r>
    </w:p>
    <w:p w14:paraId="79C9BA8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**用户原话**: *"派 agent 实际上有一个像是 RAG 的一个记忆检索系统，它能够通过我的提问来 RAG 的记忆检索，这些向量检索到对应的 skill"*</w:t>
      </w:r>
    </w:p>
    <w:p w14:paraId="5CE88055">
      <w:pPr>
        <w:rPr>
          <w:rFonts w:hint="default"/>
          <w:lang w:eastAsia="zh-CN"/>
        </w:rPr>
      </w:pPr>
    </w:p>
    <w:p w14:paraId="6F2CB1C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**✅ 澄清**:</w:t>
      </w:r>
    </w:p>
    <w:p w14:paraId="7237838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**Pi Agent 没有向量数据库**，不使用 RAG</w:t>
      </w:r>
    </w:p>
    <w:p w14:paraId="3327CF6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**匹配机制**: 简单文本匹配（关键词命中 + 模糊匹配 Levenshtein 距离）</w:t>
      </w:r>
    </w:p>
    <w:p w14:paraId="33B2367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- **容错策略**: </w:t>
      </w:r>
    </w:p>
    <w:p w14:paraId="7345B8A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精确匹配 → 模糊匹配（拼写错误）→ 全量加载（让大模型自己选）</w:t>
      </w:r>
    </w:p>
    <w:p w14:paraId="36B2997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- **设计哲学**: Mario Zechner 坚持极简主义，避免重依赖 </w:t>
      </w:r>
    </w:p>
    <w:p w14:paraId="42F35C90">
      <w:pPr>
        <w:rPr>
          <w:rFonts w:hint="default"/>
          <w:lang w:eastAsia="zh-CN"/>
        </w:rPr>
      </w:pPr>
    </w:p>
    <w:p w14:paraId="339EEDF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❌ 误解 3：mcporter 是 MCP 协议标准制定者</w:t>
      </w:r>
    </w:p>
    <w:p w14:paraId="2B7B2D7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**用户原话**: *"MC Porter 是一个通用的客户端... 所有的这些 MCP 服务器他们都需要知道这个 MCP 客户端... 根据它这个协议客户端和服务器进行沟通"*</w:t>
      </w:r>
    </w:p>
    <w:p w14:paraId="3FC1AFC3">
      <w:pPr>
        <w:rPr>
          <w:rFonts w:hint="default"/>
          <w:lang w:eastAsia="zh-CN"/>
        </w:rPr>
      </w:pPr>
    </w:p>
    <w:p w14:paraId="3B76BEE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**✅ 澄清**:</w:t>
      </w:r>
    </w:p>
    <w:p w14:paraId="4B47135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**协议标准**: Anthropic 制定 MCP 开放标准</w:t>
      </w:r>
    </w:p>
    <w:p w14:paraId="60F7A7A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**mcporter 角色**: 众多客户端实现之一（类似 Chrome 是 HTTP 客户端之一）</w:t>
      </w:r>
    </w:p>
    <w:p w14:paraId="12E2325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**厂商适配**: 百度/谷歌只需符合 Anthropic 的 MCP 标准，无需适配 mcporter</w:t>
      </w:r>
    </w:p>
    <w:p w14:paraId="19A0C97F">
      <w:pPr>
        <w:rPr>
          <w:rFonts w:hint="default"/>
          <w:lang w:eastAsia="zh-CN"/>
        </w:rPr>
      </w:pPr>
    </w:p>
    <w:p w14:paraId="7A4DD26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❌ 误解 4：Skill 描述用于向量匹配</w:t>
      </w:r>
    </w:p>
    <w:p w14:paraId="3FFA45B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**用户原话**: *"SKILL.md 的描述部分用来向量化匹配"*</w:t>
      </w:r>
    </w:p>
    <w:p w14:paraId="6E8F5CB8">
      <w:pPr>
        <w:rPr>
          <w:rFonts w:hint="default"/>
          <w:lang w:eastAsia="zh-CN"/>
        </w:rPr>
      </w:pPr>
    </w:p>
    <w:p w14:paraId="32F97AD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**✅ 澄清**:</w:t>
      </w:r>
    </w:p>
    <w:p w14:paraId="652123E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**Frontmatter (YAML 头部)**: `keywords` + `description` 给 **Pi Agent** 做文本匹配用</w:t>
      </w:r>
    </w:p>
    <w:p w14:paraId="1A02123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**Body (Markdown 正文)**: 给 **大模型** 阅读学习如何使用工具</w:t>
      </w:r>
    </w:p>
    <w:p w14:paraId="27A46A0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**向量化**: 无，纯字符串匹配</w:t>
      </w:r>
    </w:p>
    <w:p w14:paraId="4FCE5624">
      <w:pPr>
        <w:rPr>
          <w:rFonts w:hint="default"/>
          <w:lang w:eastAsia="zh-CN"/>
        </w:rPr>
      </w:pPr>
    </w:p>
    <w:p w14:paraId="2E32A48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❌ 误解 5：MCP 有"注册"机制</w:t>
      </w:r>
    </w:p>
    <w:p w14:paraId="4BBC0BF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**用户原话**: *"当他在收到大模型输出的这个格式化命令... 识别到这个已经注册过的命令"*</w:t>
      </w:r>
    </w:p>
    <w:p w14:paraId="63ED5446">
      <w:pPr>
        <w:rPr>
          <w:rFonts w:hint="default"/>
          <w:lang w:eastAsia="zh-CN"/>
        </w:rPr>
      </w:pPr>
    </w:p>
    <w:p w14:paraId="2DCEED1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**✅ 澄清**:</w:t>
      </w:r>
    </w:p>
    <w:p w14:paraId="66FCAA2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**无注册概念**，是**动态发现** (Dynamic Discovery)</w:t>
      </w:r>
    </w:p>
    <w:p w14:paraId="5739400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**流程**:</w:t>
      </w:r>
    </w:p>
    <w:p w14:paraId="720C285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1. mcporter 读 `mcporter.json` 配置（key-value 映射）</w:t>
      </w:r>
    </w:p>
    <w:p w14:paraId="5493A4C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2. 连接服务器后立即发送 `tools/list` 请求</w:t>
      </w:r>
    </w:p>
    <w:p w14:paraId="01341C0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3. 服务器返回可用工具列表（如 `list_issues`, `create_issue`）</w:t>
      </w:r>
    </w:p>
    <w:p w14:paraId="6B8988B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4. mcporter 验证用户调用是否合法</w:t>
      </w:r>
    </w:p>
    <w:p w14:paraId="7CBCBBAE">
      <w:pPr>
        <w:rPr>
          <w:rFonts w:hint="default"/>
          <w:lang w:eastAsia="zh-CN"/>
        </w:rPr>
      </w:pPr>
    </w:p>
    <w:p w14:paraId="78499F5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❌ 误解 6：Pi Agent 识别 MCP 协议格式</w:t>
      </w:r>
    </w:p>
    <w:p w14:paraId="1550CD7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**用户原话**: *"派 agent 还要知道 MCP 所对应的协议，然后这样它才能识别到语言模型的格式化输出"*</w:t>
      </w:r>
    </w:p>
    <w:p w14:paraId="1D98F5DA">
      <w:pPr>
        <w:rPr>
          <w:rFonts w:hint="default"/>
          <w:lang w:eastAsia="zh-CN"/>
        </w:rPr>
      </w:pPr>
    </w:p>
    <w:p w14:paraId="086F0C5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**✅ 澄清**:</w:t>
      </w:r>
    </w:p>
    <w:p w14:paraId="6288218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**Pi Agent 对 MCP 完全透明**，它只认识原生工具：`exec`, `bash`, `edit`, `read`</w:t>
      </w:r>
    </w:p>
    <w:p w14:paraId="0570C0A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**调用方式**: Pi Agent 执行 `exec("mcporter call github.list_issues")`，就当普通 shell 命令</w:t>
      </w:r>
    </w:p>
    <w:p w14:paraId="1CFFD35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**协议转换**: mcporter 负责将 shell 参数转为 MCP JSON-RPC 格式</w:t>
      </w:r>
    </w:p>
    <w:p w14:paraId="05F067EB">
      <w:pPr>
        <w:rPr>
          <w:rFonts w:hint="default"/>
          <w:lang w:eastAsia="zh-CN"/>
        </w:rPr>
      </w:pPr>
    </w:p>
    <w:p w14:paraId="1FEFB52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2E989316">
      <w:pPr>
        <w:rPr>
          <w:rFonts w:hint="default"/>
          <w:lang w:eastAsia="zh-CN"/>
        </w:rPr>
      </w:pPr>
    </w:p>
    <w:p w14:paraId="2B2E4C6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 三、完整架构流程图</w:t>
      </w:r>
    </w:p>
    <w:p w14:paraId="020223B3">
      <w:pPr>
        <w:rPr>
          <w:rFonts w:hint="default"/>
          <w:lang w:eastAsia="zh-CN"/>
        </w:rPr>
      </w:pPr>
    </w:p>
    <w:p w14:paraId="0459644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3.1 宏观架构</w:t>
      </w:r>
    </w:p>
    <w:p w14:paraId="4FEDAC38">
      <w:pPr>
        <w:rPr>
          <w:rFonts w:hint="default"/>
          <w:lang w:eastAsia="zh-CN"/>
        </w:rPr>
      </w:pPr>
    </w:p>
    <w:p w14:paraId="41EADE8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</w:t>
      </w:r>
    </w:p>
    <w:p w14:paraId="22CD5A8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324C023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                    OpenClaw 宿主系统                             │</w:t>
      </w:r>
    </w:p>
    <w:p w14:paraId="4DEDAD2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┌───────────────────────────────────────────────────────────────┐ │</w:t>
      </w:r>
    </w:p>
    <w:p w14:paraId="4374714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│                      Pi Agent 运行时                            │ │</w:t>
      </w:r>
    </w:p>
    <w:p w14:paraId="1D882AB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│  ┌─────────┐      ┌─────────────┐      ┌─────────────────┐   │ │</w:t>
      </w:r>
    </w:p>
    <w:p w14:paraId="0E369C2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│  │  pi-ai  │←────→│pi-agent-core│←────→│pi-coding-agent  │   │ │</w:t>
      </w:r>
    </w:p>
    <w:p w14:paraId="47CCD9B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│  │(LLM API)│      │(记忆/上下文)  │      │(工具执行逻辑)    │   │ │</w:t>
      </w:r>
    </w:p>
    <w:p w14:paraId="3E39C50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│  └────┬────┘      └──────┬──────┘      └────────┬────────┘   │ │</w:t>
      </w:r>
    </w:p>
    <w:p w14:paraId="589E447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│       │                   │                      │            │ │</w:t>
      </w:r>
    </w:p>
    <w:p w14:paraId="122535C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│       └───────────────────┴──────────────────────┘            │ │</w:t>
      </w:r>
    </w:p>
    <w:p w14:paraId="57AA4D0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│                           │                                   │ │</w:t>
      </w:r>
    </w:p>
    <w:p w14:paraId="3E261B8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│                    工具调用决策                                 │ │</w:t>
      </w:r>
    </w:p>
    <w:p w14:paraId="7DECAEC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│                    (exec/bash/edit)                           │ │</w:t>
      </w:r>
    </w:p>
    <w:p w14:paraId="2F1281F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└───────────────────────────┼───────────────────────────────────┘ │</w:t>
      </w:r>
    </w:p>
    <w:p w14:paraId="468240E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                          │                                      │</w:t>
      </w:r>
    </w:p>
    <w:p w14:paraId="2D51B44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          ┌───────────────┴───────────────┐                     │</w:t>
      </w:r>
    </w:p>
    <w:p w14:paraId="37895CE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          │       Skill 系统 (渐进式披露)    │                     │</w:t>
      </w:r>
    </w:p>
    <w:p w14:paraId="1B66EF5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          │  github/SKILL.md                │                     │</w:t>
      </w:r>
    </w:p>
    <w:p w14:paraId="5E2EBBD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          │  ├── Frontmatter: 关键词匹配     │                     │</w:t>
      </w:r>
    </w:p>
    <w:p w14:paraId="7B27C2B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          │  └── Body: 使用教程 (给模型看)    │                     │</w:t>
      </w:r>
    </w:p>
    <w:p w14:paraId="0CE9A18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          └───────────────┬───────────────┘                     │</w:t>
      </w:r>
    </w:p>
    <w:p w14:paraId="737526D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                          │                                      │</w:t>
      </w:r>
    </w:p>
    <w:p w14:paraId="55BF9BE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                          ▼                                      │</w:t>
      </w:r>
    </w:p>
    <w:p w14:paraId="033FB89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          ┌──────────────────────────────┐                      │</w:t>
      </w:r>
    </w:p>
    <w:p w14:paraId="14AE8CD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          │   mcporter CLI (外部进程)     │                      │</w:t>
      </w:r>
    </w:p>
    <w:p w14:paraId="0555350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          │  • 配置管理 (mcporter.json)   │                      │</w:t>
      </w:r>
    </w:p>
    <w:p w14:paraId="20393FC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          │  • MCP 客户端 (JSON-RPC)      │                      │</w:t>
      </w:r>
    </w:p>
    <w:p w14:paraId="0CBD3AC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          │  • 传输层: stdio/SSE/HTTP     │                      │</w:t>
      </w:r>
    </w:p>
    <w:p w14:paraId="6DF1EDE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          └──────────────┬───────────────┘                      │</w:t>
      </w:r>
    </w:p>
    <w:p w14:paraId="4C06B01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                         │                                       │</w:t>
      </w:r>
    </w:p>
    <w:p w14:paraId="07BA6F1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          ┌──────────────┼───────────────┐                      │</w:t>
      </w:r>
    </w:p>
    <w:p w14:paraId="3E309AB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          │              │               │                      │</w:t>
      </w:r>
    </w:p>
    <w:p w14:paraId="0FB8266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          ▼              ▼               ▼                      │</w:t>
      </w:r>
    </w:p>
    <w:p w14:paraId="0F6C766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    ┌─────────┐   ┌──────────┐   ┌──────────┐                  │</w:t>
      </w:r>
    </w:p>
    <w:p w14:paraId="2DCC42B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    │ MCP服务器 │   │ MCP服务器 │   │ MCP服务器 │                  │</w:t>
      </w:r>
    </w:p>
    <w:p w14:paraId="3206507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    │(本地stdio)│   │(远程SSE) │   │(远程HTTP)│                  │</w:t>
      </w:r>
    </w:p>
    <w:p w14:paraId="6660244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    │浏览器控制 │   │Google地图 │   │PostgreSQL│                  │</w:t>
      </w:r>
    </w:p>
    <w:p w14:paraId="7C7E7EF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      └─────────┘   └──────────┘   └──────────┘                  │</w:t>
      </w:r>
    </w:p>
    <w:p w14:paraId="1B2289F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309FC35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</w:t>
      </w:r>
    </w:p>
    <w:p w14:paraId="2D9F3F18">
      <w:pPr>
        <w:rPr>
          <w:rFonts w:hint="default"/>
          <w:lang w:eastAsia="zh-CN"/>
        </w:rPr>
      </w:pPr>
    </w:p>
    <w:p w14:paraId="53A6274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3.2 详细调用链</w:t>
      </w:r>
    </w:p>
    <w:p w14:paraId="7513E731">
      <w:pPr>
        <w:rPr>
          <w:rFonts w:hint="default"/>
          <w:lang w:eastAsia="zh-CN"/>
        </w:rPr>
      </w:pPr>
    </w:p>
    <w:p w14:paraId="2A0B261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**阶段 1: Skill 匹配** (Pi Agent)</w:t>
      </w:r>
    </w:p>
    <w:p w14:paraId="35F8792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</w:t>
      </w:r>
    </w:p>
    <w:p w14:paraId="06F609A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用户输入: "查一下 GitHub 的 bug"</w:t>
      </w:r>
    </w:p>
    <w:p w14:paraId="454F388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↓</w:t>
      </w:r>
    </w:p>
    <w:p w14:paraId="3402AC5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文本匹配算法:</w:t>
      </w:r>
    </w:p>
    <w:p w14:paraId="3971B79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1. 关键词匹配: "github" ∈ keywords ✓</w:t>
      </w:r>
    </w:p>
    <w:p w14:paraId="6E6F7B5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2. 模糊匹配: "gtihub" (拼写容错)</w:t>
      </w:r>
    </w:p>
    <w:p w14:paraId="494EFA3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3. 失败 → 全量加载所有 skill 名称给大模型选</w:t>
      </w:r>
    </w:p>
    <w:p w14:paraId="22D3D22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↓</w:t>
      </w:r>
    </w:p>
    <w:p w14:paraId="115AAC4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加载 github/SKILL.md 全文进上下文</w:t>
      </w:r>
    </w:p>
    <w:p w14:paraId="351D0F3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</w:t>
      </w:r>
    </w:p>
    <w:p w14:paraId="315BF0FD">
      <w:pPr>
        <w:rPr>
          <w:rFonts w:hint="default"/>
          <w:lang w:eastAsia="zh-CN"/>
        </w:rPr>
      </w:pPr>
    </w:p>
    <w:p w14:paraId="74A6C01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**阶段 2: 大模型决策** (pi-ai)</w:t>
      </w:r>
    </w:p>
    <w:p w14:paraId="03C43D8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```json</w:t>
      </w:r>
    </w:p>
    <w:p w14:paraId="316BDFD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{</w:t>
      </w:r>
    </w:p>
    <w:p w14:paraId="498CFD8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"thought": "用户要查 GitHub issues，我应该用 mcporter",</w:t>
      </w:r>
    </w:p>
    <w:p w14:paraId="36304DF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"tool": "exec",</w:t>
      </w:r>
    </w:p>
    <w:p w14:paraId="5443FE1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"command": "mcporter call github.list_issues repo=owner/name state=open"</w:t>
      </w:r>
    </w:p>
    <w:p w14:paraId="03FC6F6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}</w:t>
      </w:r>
    </w:p>
    <w:p w14:paraId="1AF62FB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</w:t>
      </w:r>
    </w:p>
    <w:p w14:paraId="58798B4A">
      <w:pPr>
        <w:rPr>
          <w:rFonts w:hint="default"/>
          <w:lang w:eastAsia="zh-CN"/>
        </w:rPr>
      </w:pPr>
    </w:p>
    <w:p w14:paraId="1DD2BA1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**阶段 3: 协议转换** (mcporter)</w:t>
      </w:r>
    </w:p>
    <w:p w14:paraId="4B9480A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```bash</w:t>
      </w:r>
    </w:p>
    <w:p w14:paraId="169BFD7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 1. 解析命令</w:t>
      </w:r>
    </w:p>
    <w:p w14:paraId="25216E1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argv = ["call", "github.list_issues", "repo=owner/name", "state=open"]</w:t>
      </w:r>
    </w:p>
    <w:p w14:paraId="6F8CFBA1">
      <w:pPr>
        <w:rPr>
          <w:rFonts w:hint="default"/>
          <w:lang w:eastAsia="zh-CN"/>
        </w:rPr>
      </w:pPr>
    </w:p>
    <w:p w14:paraId="3B368E4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 2. 查配置 (mcporter.json)</w:t>
      </w:r>
    </w:p>
    <w:p w14:paraId="34A6DF2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server_config = {</w:t>
      </w:r>
    </w:p>
    <w:p w14:paraId="1D87428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"command": "npx",</w:t>
      </w:r>
    </w:p>
    <w:p w14:paraId="7884461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"args": ["-y", "@modelcontextprotocol/server-github"],</w:t>
      </w:r>
    </w:p>
    <w:p w14:paraId="7E4BCD5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"env": { "GITHUB_PERSONAL_ACCESS_TOKEN": "..." }</w:t>
      </w:r>
    </w:p>
    <w:p w14:paraId="039F2DF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}</w:t>
      </w:r>
    </w:p>
    <w:p w14:paraId="359D5EB2">
      <w:pPr>
        <w:rPr>
          <w:rFonts w:hint="default"/>
          <w:lang w:eastAsia="zh-CN"/>
        </w:rPr>
      </w:pPr>
    </w:p>
    <w:p w14:paraId="7A8E04D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 3. 启动子进程 (stdio 模式)</w:t>
      </w:r>
    </w:p>
    <w:p w14:paraId="62E5A64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child = spawn("npx", ["-y", "@modelcontextprotocol/server-github"], {</w:t>
      </w:r>
    </w:p>
    <w:p w14:paraId="4E8B99C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env: { ...process.env, GITHUB_PERSONAL_ACCESS_TOKEN: "..." }</w:t>
      </w:r>
    </w:p>
    <w:p w14:paraId="501CF3D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})</w:t>
      </w:r>
    </w:p>
    <w:p w14:paraId="6FA5FB25">
      <w:pPr>
        <w:rPr>
          <w:rFonts w:hint="default"/>
          <w:lang w:eastAsia="zh-CN"/>
        </w:rPr>
      </w:pPr>
    </w:p>
    <w:p w14:paraId="6598831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 4. MCP 握手 (JSON-RPC)</w:t>
      </w:r>
    </w:p>
    <w:p w14:paraId="3959030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→ { "jsonrpc": "2.0", "id": 1, "method": "initialize", ... }</w:t>
      </w:r>
    </w:p>
    <w:p w14:paraId="3C36234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← { "jsonrpc": "2.0", "id": 1, "result": { "protocolVersion": "2024-11-05", ... } }</w:t>
      </w:r>
    </w:p>
    <w:p w14:paraId="0CE2065F">
      <w:pPr>
        <w:rPr>
          <w:rFonts w:hint="default"/>
          <w:lang w:eastAsia="zh-CN"/>
        </w:rPr>
      </w:pPr>
    </w:p>
    <w:p w14:paraId="45C0665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 5. 工具发现</w:t>
      </w:r>
    </w:p>
    <w:p w14:paraId="02B2B6E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→ { "jsonrpc": "2.0", "id": 2, "method": "tools/list" }</w:t>
      </w:r>
    </w:p>
    <w:p w14:paraId="2AF75AD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← { "jsonrpc": "2.0", "id": 2, "result": { "tools": [...] } }</w:t>
      </w:r>
    </w:p>
    <w:p w14:paraId="6EC1A1C0">
      <w:pPr>
        <w:rPr>
          <w:rFonts w:hint="default"/>
          <w:lang w:eastAsia="zh-CN"/>
        </w:rPr>
      </w:pPr>
    </w:p>
    <w:p w14:paraId="36FD588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 6. 调用工具</w:t>
      </w:r>
    </w:p>
    <w:p w14:paraId="61513F4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→ { </w:t>
      </w:r>
    </w:p>
    <w:p w14:paraId="4D3D548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"jsonrpc": "2.0", </w:t>
      </w:r>
    </w:p>
    <w:p w14:paraId="27A49FC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"id": 3, </w:t>
      </w:r>
    </w:p>
    <w:p w14:paraId="1D25458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"method": "tools/call",</w:t>
      </w:r>
    </w:p>
    <w:p w14:paraId="4D8DB9B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"params": {</w:t>
      </w:r>
    </w:p>
    <w:p w14:paraId="2A5C979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"name": "list_issues",</w:t>
      </w:r>
    </w:p>
    <w:p w14:paraId="250CA09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"arguments": { "repo": "owner/name", "state": "open" }</w:t>
      </w:r>
    </w:p>
    <w:p w14:paraId="501C8DB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}</w:t>
      </w:r>
    </w:p>
    <w:p w14:paraId="29F8372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}</w:t>
      </w:r>
    </w:p>
    <w:p w14:paraId="16FC34E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← { "jsonrpc": "2.0", "id": 3, "result": { "content": [...] } }</w:t>
      </w:r>
    </w:p>
    <w:p w14:paraId="37B6A77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</w:t>
      </w:r>
    </w:p>
    <w:p w14:paraId="1DB92A64">
      <w:pPr>
        <w:rPr>
          <w:rFonts w:hint="default"/>
          <w:lang w:eastAsia="zh-CN"/>
        </w:rPr>
      </w:pPr>
    </w:p>
    <w:p w14:paraId="7CEE5EB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**阶段 4: 结果返回**</w:t>
      </w:r>
    </w:p>
    <w:p w14:paraId="785DD00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</w:t>
      </w:r>
    </w:p>
    <w:p w14:paraId="3977808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mcporter 输出 JSON → Pi Agent 捕获 → 注入上下文 → 大模型生成回复</w:t>
      </w:r>
    </w:p>
    <w:p w14:paraId="5C222B7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</w:t>
      </w:r>
    </w:p>
    <w:p w14:paraId="604517C7">
      <w:pPr>
        <w:rPr>
          <w:rFonts w:hint="default"/>
          <w:lang w:eastAsia="zh-CN"/>
        </w:rPr>
      </w:pPr>
    </w:p>
    <w:p w14:paraId="3CA75F5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7736DE64">
      <w:pPr>
        <w:rPr>
          <w:rFonts w:hint="default"/>
          <w:lang w:eastAsia="zh-CN"/>
        </w:rPr>
      </w:pPr>
    </w:p>
    <w:p w14:paraId="64FE3C7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 四、关键设计哲学与权衡</w:t>
      </w:r>
    </w:p>
    <w:p w14:paraId="5DC82340">
      <w:pPr>
        <w:rPr>
          <w:rFonts w:hint="default"/>
          <w:lang w:eastAsia="zh-CN"/>
        </w:rPr>
      </w:pPr>
    </w:p>
    <w:p w14:paraId="3C272F0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### 4.1 Mario Zechner 的极简主义 </w:t>
      </w:r>
    </w:p>
    <w:p w14:paraId="32B9488D">
      <w:pPr>
        <w:rPr>
          <w:rFonts w:hint="default"/>
          <w:lang w:eastAsia="zh-CN"/>
        </w:rPr>
      </w:pPr>
    </w:p>
    <w:p w14:paraId="190A19A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| 传统 Agent 框架 | Pi Agent 方式 | 理由 |</w:t>
      </w:r>
    </w:p>
    <w:p w14:paraId="0E69B91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|----------------|--------------|------|</w:t>
      </w:r>
    </w:p>
    <w:p w14:paraId="2B2FADB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| 内置 MCP 客户端 | `exec("mcporter")` | 保持核心简单，通过外部命令扩展 |</w:t>
      </w:r>
    </w:p>
    <w:p w14:paraId="658B0B2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| 向量检索 (RAG) | 文本匹配 | 避免向量数据库依赖，启动快 |</w:t>
      </w:r>
    </w:p>
    <w:p w14:paraId="668251E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| 预加载所有工具 | 渐进式披露 | 节省上下文窗口，减少 token 消耗 |</w:t>
      </w:r>
    </w:p>
    <w:p w14:paraId="0238E9E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| 复杂协议适配 | 无感知，纯 shell | Unix 哲学，组合小工具 |</w:t>
      </w:r>
    </w:p>
    <w:p w14:paraId="2650FFB0">
      <w:pPr>
        <w:rPr>
          <w:rFonts w:hint="default"/>
          <w:lang w:eastAsia="zh-CN"/>
        </w:rPr>
      </w:pPr>
    </w:p>
    <w:p w14:paraId="66A38E9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4.2 MCP 协议的分层设计</w:t>
      </w:r>
    </w:p>
    <w:p w14:paraId="32DC042C">
      <w:pPr>
        <w:rPr>
          <w:rFonts w:hint="default"/>
          <w:lang w:eastAsia="zh-CN"/>
        </w:rPr>
      </w:pPr>
    </w:p>
    <w:p w14:paraId="59DB610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</w:t>
      </w:r>
    </w:p>
    <w:p w14:paraId="22E96AA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┌─────────────────────────────────────┐</w:t>
      </w:r>
    </w:p>
    <w:p w14:paraId="78B89E1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应用层: 大模型 (自然语言)            │</w:t>
      </w:r>
    </w:p>
    <w:p w14:paraId="18F8A28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├─────────────────────────────────────┤</w:t>
      </w:r>
    </w:p>
    <w:p w14:paraId="33588B9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控制层: Pi Agent (工具决策)          │</w:t>
      </w:r>
    </w:p>
    <w:p w14:paraId="31EE4A7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- exec/bash/edit/read              │</w:t>
      </w:r>
    </w:p>
    <w:p w14:paraId="62AD789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├─────────────────────────────────────┤</w:t>
      </w:r>
    </w:p>
    <w:p w14:paraId="5EF4956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适配层: mcporter (协议翻译)          │</w:t>
      </w:r>
    </w:p>
    <w:p w14:paraId="7F5C2A5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- shell 命令 ↔ JSON-RPC            │</w:t>
      </w:r>
    </w:p>
    <w:p w14:paraId="0CD620E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├─────────────────────────────────────┤</w:t>
      </w:r>
    </w:p>
    <w:p w14:paraId="52DCC00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协议层: MCP 标准 (Anthropic)        │</w:t>
      </w:r>
    </w:p>
    <w:p w14:paraId="04CED8C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- stdio/SSE/HTTP 传输              │</w:t>
      </w:r>
    </w:p>
    <w:p w14:paraId="705DAA2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├─────────────────────────────────────┤</w:t>
      </w:r>
    </w:p>
    <w:p w14:paraId="4A64D05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服务层: 各类 MCP 服务器             │</w:t>
      </w:r>
    </w:p>
    <w:p w14:paraId="6384EFA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│  - GitHub, Maps, Postgres, etc.     │</w:t>
      </w:r>
    </w:p>
    <w:p w14:paraId="14CA24C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└─────────────────────────────────────┘</w:t>
      </w:r>
    </w:p>
    <w:p w14:paraId="0DB4B60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</w:t>
      </w:r>
    </w:p>
    <w:p w14:paraId="2E2E236C">
      <w:pPr>
        <w:rPr>
          <w:rFonts w:hint="default"/>
          <w:lang w:eastAsia="zh-CN"/>
        </w:rPr>
      </w:pPr>
    </w:p>
    <w:p w14:paraId="14B9CDA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6D0832CA">
      <w:pPr>
        <w:rPr>
          <w:rFonts w:hint="default"/>
          <w:lang w:eastAsia="zh-CN"/>
        </w:rPr>
      </w:pPr>
    </w:p>
    <w:p w14:paraId="4A79629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 五、用户常见问题速查 (FAQ)</w:t>
      </w:r>
    </w:p>
    <w:p w14:paraId="6D8D5A0F">
      <w:pPr>
        <w:rPr>
          <w:rFonts w:hint="default"/>
          <w:lang w:eastAsia="zh-CN"/>
        </w:rPr>
      </w:pPr>
    </w:p>
    <w:p w14:paraId="10011CD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**Q1: 我打错字了（如 GtiHub），Pi 还能匹配到 Skill 吗？**  </w:t>
      </w:r>
    </w:p>
    <w:p w14:paraId="22D2B01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A: 依赖模糊匹配（Levenshtein 距离），简单拼写错误可以容错，但语义相关词（如"代码仓库"）无法自动关联到 GitHub，除非全量加载。</w:t>
      </w:r>
    </w:p>
    <w:p w14:paraId="2ED23DDB">
      <w:pPr>
        <w:rPr>
          <w:rFonts w:hint="default"/>
          <w:lang w:eastAsia="zh-CN"/>
        </w:rPr>
      </w:pPr>
    </w:p>
    <w:p w14:paraId="07B779A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**Q2: MCP 服务器必须和 Pi Agent 在同一台机器吗？**  </w:t>
      </w:r>
    </w:p>
    <w:p w14:paraId="3456DEA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A: 不一定。stdio 方式需要本地运行；SSE/HTTP 方式可以连接远程服务器（如 Google Maps MCP 托管在谷歌云）。</w:t>
      </w:r>
    </w:p>
    <w:p w14:paraId="28B3479C">
      <w:pPr>
        <w:rPr>
          <w:rFonts w:hint="default"/>
          <w:lang w:eastAsia="zh-CN"/>
        </w:rPr>
      </w:pPr>
    </w:p>
    <w:p w14:paraId="58EE029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**Q3: 为什么 Pi 不内置 MCP 支持？**  </w:t>
      </w:r>
    </w:p>
    <w:p w14:paraId="6C30F7A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A: 作者认为 MCP 带来不必要的上下文开销（21个工具/13.7k tokens），且 CLI 方式更灵活（可管道组合）。</w:t>
      </w:r>
    </w:p>
    <w:p w14:paraId="0663F365">
      <w:pPr>
        <w:rPr>
          <w:rFonts w:hint="default"/>
          <w:lang w:eastAsia="zh-CN"/>
        </w:rPr>
      </w:pPr>
    </w:p>
    <w:p w14:paraId="2B236F2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**Q4: 添加新的 MCP 服务器（如百度地图）需要改代码吗？**  </w:t>
      </w:r>
    </w:p>
    <w:p w14:paraId="3462BE8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A: 不需要改 Pi 或 mcporter 代码。只需：</w:t>
      </w:r>
    </w:p>
    <w:p w14:paraId="18E363A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1. 确保百度地图提供符合 MCP 标准的服务器</w:t>
      </w:r>
    </w:p>
    <w:p w14:paraId="00B98E6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2. 在 `mcporter.json` 中添加配置</w:t>
      </w:r>
    </w:p>
    <w:p w14:paraId="3C62E65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3. 创建对应的 `baidu-maps/SKILL.md` 教大模型如何使用</w:t>
      </w:r>
    </w:p>
    <w:p w14:paraId="2B1D8B68">
      <w:pPr>
        <w:rPr>
          <w:rFonts w:hint="default"/>
          <w:lang w:eastAsia="zh-CN"/>
        </w:rPr>
      </w:pPr>
    </w:p>
    <w:p w14:paraId="4BA0D79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**Q5: Skill 的 Body 部分（使用教程）是什么时候给大模型看的？**  </w:t>
      </w:r>
    </w:p>
    <w:p w14:paraId="06E6BD7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A: 匹配成功后，将整个 SKILL.md 内容注入上下文，作为系统提示的一部分。</w:t>
      </w:r>
    </w:p>
    <w:p w14:paraId="31CABE45">
      <w:pPr>
        <w:rPr>
          <w:rFonts w:hint="default"/>
          <w:lang w:eastAsia="zh-CN"/>
        </w:rPr>
      </w:pPr>
    </w:p>
    <w:p w14:paraId="088F8C2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3CFBD0FF">
      <w:pPr>
        <w:rPr>
          <w:rFonts w:hint="default"/>
          <w:lang w:eastAsia="zh-CN"/>
        </w:rPr>
      </w:pPr>
    </w:p>
    <w:p w14:paraId="0100779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 六、关键术语对照（中英）</w:t>
      </w:r>
    </w:p>
    <w:p w14:paraId="0F776E75">
      <w:pPr>
        <w:rPr>
          <w:rFonts w:hint="default"/>
          <w:lang w:eastAsia="zh-CN"/>
        </w:rPr>
      </w:pPr>
    </w:p>
    <w:p w14:paraId="2CB49E2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| 中文术语 | 英文术语 | 说明 |</w:t>
      </w:r>
    </w:p>
    <w:p w14:paraId="416E096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|---------|---------|------|</w:t>
      </w:r>
    </w:p>
    <w:p w14:paraId="21E0D29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| 渐进式披露 | Progressive Disclosure | 按需加载 Skill，而非全量加载 |</w:t>
      </w:r>
    </w:p>
    <w:p w14:paraId="37FF62B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| 动态发现 | Dynamic Discovery | MCP 客户端连接后查询服务器能力 |</w:t>
      </w:r>
    </w:p>
    <w:p w14:paraId="7E1D825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| 模糊匹配 | Fuzzy Matching | 基于编辑距离的文本相似度 |</w:t>
      </w:r>
    </w:p>
    <w:p w14:paraId="09CA5CE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| 传输层 | Transport Layer | stdio/SSE/HTTP 等通信方式 |</w:t>
      </w:r>
    </w:p>
    <w:p w14:paraId="7FF7704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| 协议握手 | Handshake | MCP 连接初期的初始化与能力协商 |</w:t>
      </w:r>
    </w:p>
    <w:p w14:paraId="1A6CFC70">
      <w:pPr>
        <w:rPr>
          <w:rFonts w:hint="default"/>
          <w:lang w:eastAsia="zh-CN"/>
        </w:rPr>
      </w:pPr>
    </w:p>
    <w:p w14:paraId="2EEA5A6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52D1FD67">
      <w:pPr>
        <w:rPr>
          <w:rFonts w:hint="default"/>
          <w:lang w:eastAsia="zh-CN"/>
        </w:rPr>
      </w:pPr>
    </w:p>
    <w:p w14:paraId="7707656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**文档状态**: 基于 2026-03-03 对话整理  </w:t>
      </w:r>
    </w:p>
    <w:p w14:paraId="3D5E187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**后续学习建议**: </w:t>
      </w:r>
    </w:p>
    <w:p w14:paraId="2064985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阅读 [MCP 官方协议文档](https://modelcontextprotocol.io) 了解 JSON-RPC 细节</w:t>
      </w:r>
    </w:p>
    <w:p w14:paraId="45D6F10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查看 `mcporter` 源码理解配置加载逻辑</w:t>
      </w:r>
    </w:p>
    <w:p w14:paraId="127320C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实践：为本地脚本编写自定义 Skill 测试匹配机制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1D306DDD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崔之行</dc:creator>
  <cp:lastModifiedBy>13309526807</cp:lastModifiedBy>
  <dcterms:modified xsi:type="dcterms:W3CDTF">2026-03-03T05:58:24Z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eyJoZGlkIjoiODk5Yzc1NzRhMGI4YTM0YzE1NDgxZTQ4YjJhYTQ3YjMiLCJ1c2VySWQiOiI2NDYwNjE0NzgifQ==</vt:lpwstr>
  </property>
  <property fmtid="{D5CDD505-2E9C-101B-9397-08002B2CF9AE}" pid="6" name="ICV">
    <vt:lpwstr>A921E974085C4C83B1D14CBB8658B373_12</vt:lpwstr>
  </property>
</Properties>
</file>